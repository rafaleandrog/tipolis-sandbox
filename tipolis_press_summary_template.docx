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9BF7" w14:textId="0775F1B4" w:rsidR="00DD7EC8" w:rsidRPr="00003897" w:rsidRDefault="00DD7EC8" w:rsidP="00DD7EC8">
      <w:pPr>
        <w:pStyle w:val="Ttulo"/>
        <w:rPr>
          <w:rFonts w:cstheme="majorHAnsi"/>
          <w:sz w:val="44"/>
          <w:szCs w:val="44"/>
          <w:lang w:val="en-US"/>
        </w:rPr>
      </w:pPr>
      <w:r>
        <w:rPr>
          <w:rFonts w:cstheme="majorHAnsi"/>
          <w:sz w:val="44"/>
          <w:szCs w:val="44"/>
          <w:lang w:val="en-US"/>
        </w:rPr>
        <w:t>Tipolis Weekly Media Report – Press Summary</w:t>
      </w:r>
    </w:p>
    <w:p w14:paraId="5ABE2DFE" w14:textId="15BE3ED5" w:rsidR="00DD7EC8" w:rsidRPr="00003897" w:rsidRDefault="00DD7EC8" w:rsidP="00DD7EC8">
      <w:pPr>
        <w:pStyle w:val="Ttulo2"/>
        <w:rPr>
          <w:rFonts w:cstheme="majorHAnsi"/>
          <w:lang w:val="en-US"/>
        </w:rPr>
      </w:pPr>
      <w:r>
        <w:rPr>
          <w:rFonts w:cstheme="majorHAnsi"/>
          <w:lang w:val="en-US"/>
        </w:rPr>
        <w:t>Week {{WEEK_NUMBER}} – {{REPORT_DATE}}</w:t>
      </w:r>
    </w:p>
    <w:p w14:paraId="4635316E" w14:textId="62FB8104" w:rsidR="00DD7EC8" w:rsidRPr="00003897" w:rsidRDefault="00DD7EC8" w:rsidP="004C6C38">
      <w:pPr>
        <w:pStyle w:val="Ttulo2"/>
        <w:rPr>
          <w:rFonts w:cstheme="majorHAnsi"/>
          <w:lang w:val="en-US"/>
        </w:rPr>
      </w:pPr>
      <w:r>
        <w:rPr>
          <w:rFonts w:cstheme="majorHAnsi"/>
          <w:lang w:val="en-US"/>
        </w:rPr>
        <w:t>{{AUTHOR}}</w:t>
      </w:r>
    </w:p>
    <w:p w14:paraId="363C11B4" w14:textId="6205E7A7" w:rsidR="00784A7F" w:rsidRDefault="00DD7EC8" w:rsidP="00784A7F">
      <w:pPr>
        <w:spacing w:before="480"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Tipolis-related News</w:t>
      </w:r>
    </w:p>
    <w:p w14:paraId="11111111" w14:textId="22222222" w:rsidR="00000000" w:rsidRDefault="00000000">
      <w:pPr>
        <w:rPr>
          <w:lang w:val="en-US"/>
        </w:rPr>
      </w:pPr>
      <w:r>
        <w:rPr>
          <w:lang w:val="en-US"/>
        </w:rPr>
        <w:t>{{TIPOLIS_NEWS_PLACEHOLDER}}</w:t>
      </w:r>
    </w:p>
    <w:p w14:paraId="78D25027" w14:textId="36DF8502" w:rsidR="00297F37" w:rsidRPr="00C41F2A" w:rsidRDefault="00DD7EC8" w:rsidP="00C41F2A">
      <w:pPr>
        <w:spacing w:before="48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Industry-related News</w:t>
      </w:r>
    </w:p>
    <w:p w14:paraId="33333333" w14:textId="44444444" w:rsidR="00000000" w:rsidRDefault="00000000">
      <w:pPr>
        <w:rPr>
          <w:lang w:val="en-US"/>
        </w:rPr>
      </w:pPr>
      <w:r>
        <w:rPr>
          <w:lang w:val="en-US"/>
        </w:rPr>
        <w:t>{{INDUSTRY_NEWS_PLACEHOLDER}}</w:t>
      </w:r>
    </w:p>
    <w:sectPr w:rsidR="00255597" w:rsidRPr="00AE77FB" w:rsidSect="00A61992">
      <w:headerReference w:type="even" r:id="rId21"/>
      <w:headerReference w:type="default" r:id="rId22"/>
      <w:headerReference w:type="first" r:id="rId23"/>
      <w:pgSz w:w="11900" w:h="16820"/>
      <w:pgMar w:top="1985" w:right="1440" w:bottom="709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5D6C" w14:textId="77777777" w:rsidR="000E4E74" w:rsidRDefault="000E4E74" w:rsidP="000921F7">
      <w:r>
        <w:separator/>
      </w:r>
    </w:p>
  </w:endnote>
  <w:endnote w:type="continuationSeparator" w:id="0">
    <w:p w14:paraId="293BAAF3" w14:textId="77777777" w:rsidR="000E4E74" w:rsidRDefault="000E4E74" w:rsidP="000921F7">
      <w:r>
        <w:continuationSeparator/>
      </w:r>
    </w:p>
  </w:endnote>
  <w:endnote w:type="continuationNotice" w:id="1">
    <w:p w14:paraId="0BF3FAE5" w14:textId="77777777" w:rsidR="000E4E74" w:rsidRDefault="000E4E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rbanist">
    <w:altName w:val="Calibri"/>
    <w:charset w:val="4D"/>
    <w:family w:val="swiss"/>
    <w:pitch w:val="variable"/>
    <w:sig w:usb0="A00000EF" w:usb1="0000207B" w:usb2="00000028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566A" w14:textId="77777777" w:rsidR="000E4E74" w:rsidRDefault="000E4E74" w:rsidP="000921F7">
      <w:r>
        <w:separator/>
      </w:r>
    </w:p>
  </w:footnote>
  <w:footnote w:type="continuationSeparator" w:id="0">
    <w:p w14:paraId="4A796E50" w14:textId="77777777" w:rsidR="000E4E74" w:rsidRDefault="000E4E74" w:rsidP="000921F7">
      <w:r>
        <w:continuationSeparator/>
      </w:r>
    </w:p>
  </w:footnote>
  <w:footnote w:type="continuationNotice" w:id="1">
    <w:p w14:paraId="5427AFDB" w14:textId="77777777" w:rsidR="000E4E74" w:rsidRDefault="000E4E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03AD" w14:textId="77777777" w:rsidR="000921F7" w:rsidRDefault="00000000">
    <w:pPr>
      <w:pStyle w:val="Cabealho"/>
    </w:pPr>
    <w:r>
      <w:pict w14:anchorId="749AB6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44891" o:spid="_x0000_s1035" type="#_x0000_t75" style="position:absolute;margin-left:0;margin-top:0;width:594.25pt;height:840.25pt;z-index:-251656191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7B86">
      <w:drawing>
        <wp:anchor distT="0" distB="0" distL="114300" distR="114300" simplePos="0" relativeHeight="251658241" behindDoc="1" locked="0" layoutInCell="0" allowOverlap="1" wp14:anchorId="6E5231EC" wp14:editId="625210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1270"/>
          <wp:wrapNone/>
          <wp:docPr id="631102804" name="Picture 6311028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C165" w14:textId="77777777" w:rsidR="00C208A6" w:rsidRDefault="00000000">
    <w:pPr>
      <w:pStyle w:val="Cabealho"/>
    </w:pPr>
    <w:r>
      <w:pict w14:anchorId="01523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44892" o:spid="_x0000_s1036" type="#_x0000_t75" style="position:absolute;margin-left:-71.95pt;margin-top:-104.45pt;width:601.45pt;height:850.4pt;z-index:-251655167;mso-position-horizontal-relative:margin;mso-position-vertical-relative:margin" o:allowincell="f">
          <v:imagedata r:id="rId1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3FCE" w14:textId="77777777" w:rsidR="000921F7" w:rsidRDefault="00000000">
    <w:pPr>
      <w:pStyle w:val="Cabealho"/>
    </w:pPr>
    <w:r>
      <w:pict w14:anchorId="4A4CB9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44890" o:spid="_x0000_s1034" type="#_x0000_t75" style="position:absolute;margin-left:0;margin-top:0;width:594.25pt;height:840.25pt;z-index:-251657215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7B86">
      <w:drawing>
        <wp:anchor distT="0" distB="0" distL="114300" distR="114300" simplePos="0" relativeHeight="251658240" behindDoc="1" locked="0" layoutInCell="0" allowOverlap="1" wp14:anchorId="7C7BB4CD" wp14:editId="30D4266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1270"/>
          <wp:wrapNone/>
          <wp:docPr id="1713543358" name="Picture 17135433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736"/>
    <w:multiLevelType w:val="hybridMultilevel"/>
    <w:tmpl w:val="37C01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E6A1A"/>
    <w:multiLevelType w:val="hybridMultilevel"/>
    <w:tmpl w:val="02F6E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3765">
    <w:abstractNumId w:val="1"/>
  </w:num>
  <w:num w:numId="2" w16cid:durableId="180538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I1NrAAAhNzAwMLQyUdpeDU4uLM/DyQAuNaAGOs1lssAAAA"/>
  </w:docVars>
  <w:rsids>
    <w:rsidRoot w:val="00DD7EC8"/>
    <w:rsid w:val="00001CFC"/>
    <w:rsid w:val="00002A5F"/>
    <w:rsid w:val="00003B39"/>
    <w:rsid w:val="000057E1"/>
    <w:rsid w:val="00005DAA"/>
    <w:rsid w:val="000104D4"/>
    <w:rsid w:val="00011902"/>
    <w:rsid w:val="00013566"/>
    <w:rsid w:val="00021EA5"/>
    <w:rsid w:val="00024A41"/>
    <w:rsid w:val="000311A5"/>
    <w:rsid w:val="00031348"/>
    <w:rsid w:val="00031EF2"/>
    <w:rsid w:val="000366AD"/>
    <w:rsid w:val="00041856"/>
    <w:rsid w:val="000432FC"/>
    <w:rsid w:val="00046379"/>
    <w:rsid w:val="00046E0D"/>
    <w:rsid w:val="00047650"/>
    <w:rsid w:val="000501B1"/>
    <w:rsid w:val="000513AA"/>
    <w:rsid w:val="0005444F"/>
    <w:rsid w:val="000545A3"/>
    <w:rsid w:val="00055641"/>
    <w:rsid w:val="0005694D"/>
    <w:rsid w:val="00056F5A"/>
    <w:rsid w:val="000624AE"/>
    <w:rsid w:val="00065472"/>
    <w:rsid w:val="00072729"/>
    <w:rsid w:val="000741AF"/>
    <w:rsid w:val="00076479"/>
    <w:rsid w:val="00076CCA"/>
    <w:rsid w:val="00083A36"/>
    <w:rsid w:val="000868DB"/>
    <w:rsid w:val="0008752E"/>
    <w:rsid w:val="000921F7"/>
    <w:rsid w:val="000970BD"/>
    <w:rsid w:val="00097A67"/>
    <w:rsid w:val="00097F51"/>
    <w:rsid w:val="000A05BD"/>
    <w:rsid w:val="000A0D1B"/>
    <w:rsid w:val="000A22A1"/>
    <w:rsid w:val="000A2615"/>
    <w:rsid w:val="000A47F3"/>
    <w:rsid w:val="000A4D60"/>
    <w:rsid w:val="000B5242"/>
    <w:rsid w:val="000B5E3E"/>
    <w:rsid w:val="000B70E3"/>
    <w:rsid w:val="000C1D0A"/>
    <w:rsid w:val="000C54AE"/>
    <w:rsid w:val="000C5800"/>
    <w:rsid w:val="000C5C16"/>
    <w:rsid w:val="000C6374"/>
    <w:rsid w:val="000C76D1"/>
    <w:rsid w:val="000D2B69"/>
    <w:rsid w:val="000D335E"/>
    <w:rsid w:val="000D4931"/>
    <w:rsid w:val="000D6280"/>
    <w:rsid w:val="000D691D"/>
    <w:rsid w:val="000D6B52"/>
    <w:rsid w:val="000D7EC2"/>
    <w:rsid w:val="000E03BE"/>
    <w:rsid w:val="000E454B"/>
    <w:rsid w:val="000E4E74"/>
    <w:rsid w:val="000E53BE"/>
    <w:rsid w:val="000E644E"/>
    <w:rsid w:val="000E7CF8"/>
    <w:rsid w:val="000F0A11"/>
    <w:rsid w:val="000F17AC"/>
    <w:rsid w:val="000F2D10"/>
    <w:rsid w:val="000F317C"/>
    <w:rsid w:val="000F43B4"/>
    <w:rsid w:val="000F4956"/>
    <w:rsid w:val="000F4AAF"/>
    <w:rsid w:val="000F562C"/>
    <w:rsid w:val="000F5B13"/>
    <w:rsid w:val="000F5C75"/>
    <w:rsid w:val="000F5DAE"/>
    <w:rsid w:val="00100E01"/>
    <w:rsid w:val="00103C2D"/>
    <w:rsid w:val="0010460F"/>
    <w:rsid w:val="001062A3"/>
    <w:rsid w:val="00110A67"/>
    <w:rsid w:val="0011192B"/>
    <w:rsid w:val="00120035"/>
    <w:rsid w:val="00120B66"/>
    <w:rsid w:val="001212F4"/>
    <w:rsid w:val="00125B8B"/>
    <w:rsid w:val="00125F44"/>
    <w:rsid w:val="00126650"/>
    <w:rsid w:val="00126F35"/>
    <w:rsid w:val="001300CD"/>
    <w:rsid w:val="0013102A"/>
    <w:rsid w:val="00132EA2"/>
    <w:rsid w:val="00133C23"/>
    <w:rsid w:val="00133E66"/>
    <w:rsid w:val="00136F08"/>
    <w:rsid w:val="00140BBA"/>
    <w:rsid w:val="00140D71"/>
    <w:rsid w:val="0014305C"/>
    <w:rsid w:val="00144C72"/>
    <w:rsid w:val="00152012"/>
    <w:rsid w:val="00152506"/>
    <w:rsid w:val="00153A56"/>
    <w:rsid w:val="00154673"/>
    <w:rsid w:val="00155BD6"/>
    <w:rsid w:val="0016329D"/>
    <w:rsid w:val="001632CD"/>
    <w:rsid w:val="001650FF"/>
    <w:rsid w:val="00166B9C"/>
    <w:rsid w:val="001677BA"/>
    <w:rsid w:val="00171561"/>
    <w:rsid w:val="00173DB1"/>
    <w:rsid w:val="0017614C"/>
    <w:rsid w:val="00182360"/>
    <w:rsid w:val="00182973"/>
    <w:rsid w:val="00183F7B"/>
    <w:rsid w:val="001852DB"/>
    <w:rsid w:val="00186B46"/>
    <w:rsid w:val="00186B79"/>
    <w:rsid w:val="00187370"/>
    <w:rsid w:val="00190420"/>
    <w:rsid w:val="001906FC"/>
    <w:rsid w:val="00192C95"/>
    <w:rsid w:val="00194A57"/>
    <w:rsid w:val="0019736D"/>
    <w:rsid w:val="00197414"/>
    <w:rsid w:val="001A5C8E"/>
    <w:rsid w:val="001A773D"/>
    <w:rsid w:val="001B16DB"/>
    <w:rsid w:val="001B2868"/>
    <w:rsid w:val="001B4314"/>
    <w:rsid w:val="001B6043"/>
    <w:rsid w:val="001D0834"/>
    <w:rsid w:val="001D0EA1"/>
    <w:rsid w:val="001D11EA"/>
    <w:rsid w:val="001D685A"/>
    <w:rsid w:val="001E7221"/>
    <w:rsid w:val="001F43A1"/>
    <w:rsid w:val="001F610D"/>
    <w:rsid w:val="001F61AB"/>
    <w:rsid w:val="00211563"/>
    <w:rsid w:val="002135C5"/>
    <w:rsid w:val="00213CCB"/>
    <w:rsid w:val="00215745"/>
    <w:rsid w:val="00216668"/>
    <w:rsid w:val="00221A89"/>
    <w:rsid w:val="0022219D"/>
    <w:rsid w:val="00225F66"/>
    <w:rsid w:val="002261A2"/>
    <w:rsid w:val="002267A9"/>
    <w:rsid w:val="002277EE"/>
    <w:rsid w:val="00231C1D"/>
    <w:rsid w:val="00242119"/>
    <w:rsid w:val="00243B6F"/>
    <w:rsid w:val="00245165"/>
    <w:rsid w:val="00245B8D"/>
    <w:rsid w:val="002505B4"/>
    <w:rsid w:val="00251CF5"/>
    <w:rsid w:val="00254CC5"/>
    <w:rsid w:val="002553EC"/>
    <w:rsid w:val="00255597"/>
    <w:rsid w:val="00256603"/>
    <w:rsid w:val="00262009"/>
    <w:rsid w:val="002628ED"/>
    <w:rsid w:val="00263D31"/>
    <w:rsid w:val="00271574"/>
    <w:rsid w:val="00271AF5"/>
    <w:rsid w:val="002724C7"/>
    <w:rsid w:val="002766F0"/>
    <w:rsid w:val="00276F75"/>
    <w:rsid w:val="00277E54"/>
    <w:rsid w:val="00280203"/>
    <w:rsid w:val="00281189"/>
    <w:rsid w:val="0028203A"/>
    <w:rsid w:val="00284D99"/>
    <w:rsid w:val="00285A50"/>
    <w:rsid w:val="00290871"/>
    <w:rsid w:val="002919EE"/>
    <w:rsid w:val="002979F2"/>
    <w:rsid w:val="00297F37"/>
    <w:rsid w:val="002A362A"/>
    <w:rsid w:val="002A45FA"/>
    <w:rsid w:val="002B4790"/>
    <w:rsid w:val="002B4B13"/>
    <w:rsid w:val="002C0379"/>
    <w:rsid w:val="002C0F8B"/>
    <w:rsid w:val="002C4687"/>
    <w:rsid w:val="002C6A55"/>
    <w:rsid w:val="002C79FF"/>
    <w:rsid w:val="002C7DA7"/>
    <w:rsid w:val="002D20C3"/>
    <w:rsid w:val="002D6AB7"/>
    <w:rsid w:val="002E341F"/>
    <w:rsid w:val="002E3439"/>
    <w:rsid w:val="002E43E0"/>
    <w:rsid w:val="002E6333"/>
    <w:rsid w:val="002E681D"/>
    <w:rsid w:val="002E7271"/>
    <w:rsid w:val="002F12BA"/>
    <w:rsid w:val="002F1544"/>
    <w:rsid w:val="002F174B"/>
    <w:rsid w:val="002F1DE1"/>
    <w:rsid w:val="002F3E1A"/>
    <w:rsid w:val="002F5B6E"/>
    <w:rsid w:val="00300E19"/>
    <w:rsid w:val="003018D0"/>
    <w:rsid w:val="003036E7"/>
    <w:rsid w:val="0030747E"/>
    <w:rsid w:val="00311EA8"/>
    <w:rsid w:val="003121DD"/>
    <w:rsid w:val="00317888"/>
    <w:rsid w:val="0032269B"/>
    <w:rsid w:val="0032367E"/>
    <w:rsid w:val="00323C1C"/>
    <w:rsid w:val="00325E61"/>
    <w:rsid w:val="0032601A"/>
    <w:rsid w:val="003318E4"/>
    <w:rsid w:val="0033357C"/>
    <w:rsid w:val="00336453"/>
    <w:rsid w:val="00341038"/>
    <w:rsid w:val="00341DD1"/>
    <w:rsid w:val="00343DAA"/>
    <w:rsid w:val="0034656C"/>
    <w:rsid w:val="00357558"/>
    <w:rsid w:val="00357865"/>
    <w:rsid w:val="003636A2"/>
    <w:rsid w:val="00365C83"/>
    <w:rsid w:val="00367B86"/>
    <w:rsid w:val="0037277F"/>
    <w:rsid w:val="0037521C"/>
    <w:rsid w:val="00376471"/>
    <w:rsid w:val="00380387"/>
    <w:rsid w:val="00380B4D"/>
    <w:rsid w:val="003826AD"/>
    <w:rsid w:val="0038317C"/>
    <w:rsid w:val="00385CD7"/>
    <w:rsid w:val="003872B6"/>
    <w:rsid w:val="0039077B"/>
    <w:rsid w:val="00393511"/>
    <w:rsid w:val="00395677"/>
    <w:rsid w:val="00396514"/>
    <w:rsid w:val="00397B56"/>
    <w:rsid w:val="003A0167"/>
    <w:rsid w:val="003A1CA4"/>
    <w:rsid w:val="003B3028"/>
    <w:rsid w:val="003B6BA6"/>
    <w:rsid w:val="003C0F13"/>
    <w:rsid w:val="003C1950"/>
    <w:rsid w:val="003C470B"/>
    <w:rsid w:val="003C54AA"/>
    <w:rsid w:val="003D1FD1"/>
    <w:rsid w:val="003D2455"/>
    <w:rsid w:val="003D39FF"/>
    <w:rsid w:val="003D4006"/>
    <w:rsid w:val="003D4543"/>
    <w:rsid w:val="003D6134"/>
    <w:rsid w:val="003E0CE8"/>
    <w:rsid w:val="003E2E28"/>
    <w:rsid w:val="003E57A6"/>
    <w:rsid w:val="003F1606"/>
    <w:rsid w:val="003F1D78"/>
    <w:rsid w:val="003F2E6A"/>
    <w:rsid w:val="003F37AB"/>
    <w:rsid w:val="003F3B07"/>
    <w:rsid w:val="003F42CF"/>
    <w:rsid w:val="003F483B"/>
    <w:rsid w:val="003F5980"/>
    <w:rsid w:val="003F6014"/>
    <w:rsid w:val="00400A74"/>
    <w:rsid w:val="00400B72"/>
    <w:rsid w:val="00404606"/>
    <w:rsid w:val="00406C4A"/>
    <w:rsid w:val="00410BF3"/>
    <w:rsid w:val="0041119E"/>
    <w:rsid w:val="00411290"/>
    <w:rsid w:val="0041270C"/>
    <w:rsid w:val="004159A0"/>
    <w:rsid w:val="0041698B"/>
    <w:rsid w:val="0041748F"/>
    <w:rsid w:val="00417D6E"/>
    <w:rsid w:val="00420B1B"/>
    <w:rsid w:val="00421FE0"/>
    <w:rsid w:val="00422B2D"/>
    <w:rsid w:val="00430346"/>
    <w:rsid w:val="004355D3"/>
    <w:rsid w:val="004426E4"/>
    <w:rsid w:val="00442A29"/>
    <w:rsid w:val="00443FC1"/>
    <w:rsid w:val="00444D07"/>
    <w:rsid w:val="00447730"/>
    <w:rsid w:val="00450F98"/>
    <w:rsid w:val="00452308"/>
    <w:rsid w:val="00452ACA"/>
    <w:rsid w:val="00453552"/>
    <w:rsid w:val="00453652"/>
    <w:rsid w:val="00456353"/>
    <w:rsid w:val="004622E7"/>
    <w:rsid w:val="00462777"/>
    <w:rsid w:val="0046335B"/>
    <w:rsid w:val="00463E4C"/>
    <w:rsid w:val="004654FE"/>
    <w:rsid w:val="0046589F"/>
    <w:rsid w:val="00466419"/>
    <w:rsid w:val="00470861"/>
    <w:rsid w:val="004754AC"/>
    <w:rsid w:val="00476805"/>
    <w:rsid w:val="004843CF"/>
    <w:rsid w:val="00485F52"/>
    <w:rsid w:val="00487BD2"/>
    <w:rsid w:val="00493C0A"/>
    <w:rsid w:val="00493E6D"/>
    <w:rsid w:val="00493F50"/>
    <w:rsid w:val="004961C8"/>
    <w:rsid w:val="0049697C"/>
    <w:rsid w:val="004A23B5"/>
    <w:rsid w:val="004A5198"/>
    <w:rsid w:val="004A59C7"/>
    <w:rsid w:val="004A6383"/>
    <w:rsid w:val="004C1F4A"/>
    <w:rsid w:val="004C3110"/>
    <w:rsid w:val="004C4385"/>
    <w:rsid w:val="004C5E0E"/>
    <w:rsid w:val="004C685F"/>
    <w:rsid w:val="004C6C38"/>
    <w:rsid w:val="004C76A2"/>
    <w:rsid w:val="004D2832"/>
    <w:rsid w:val="004D4D78"/>
    <w:rsid w:val="004D5FCD"/>
    <w:rsid w:val="004D7F5E"/>
    <w:rsid w:val="004E11DB"/>
    <w:rsid w:val="004E120B"/>
    <w:rsid w:val="004E2503"/>
    <w:rsid w:val="004E3E1B"/>
    <w:rsid w:val="004E55A0"/>
    <w:rsid w:val="004E70BC"/>
    <w:rsid w:val="004F3020"/>
    <w:rsid w:val="004F3425"/>
    <w:rsid w:val="004F79DF"/>
    <w:rsid w:val="00501C68"/>
    <w:rsid w:val="00505034"/>
    <w:rsid w:val="00507EDE"/>
    <w:rsid w:val="005109AB"/>
    <w:rsid w:val="00512C76"/>
    <w:rsid w:val="0051541A"/>
    <w:rsid w:val="00516682"/>
    <w:rsid w:val="00517D27"/>
    <w:rsid w:val="005254E5"/>
    <w:rsid w:val="0053096D"/>
    <w:rsid w:val="00533D91"/>
    <w:rsid w:val="00536B2A"/>
    <w:rsid w:val="00541CCC"/>
    <w:rsid w:val="00542456"/>
    <w:rsid w:val="0054737B"/>
    <w:rsid w:val="005510D5"/>
    <w:rsid w:val="005513F0"/>
    <w:rsid w:val="005534EB"/>
    <w:rsid w:val="00554FB8"/>
    <w:rsid w:val="00557028"/>
    <w:rsid w:val="0055767A"/>
    <w:rsid w:val="00562473"/>
    <w:rsid w:val="00562E4D"/>
    <w:rsid w:val="00564ABF"/>
    <w:rsid w:val="00566D69"/>
    <w:rsid w:val="00571A11"/>
    <w:rsid w:val="0057242E"/>
    <w:rsid w:val="005725E9"/>
    <w:rsid w:val="00573F37"/>
    <w:rsid w:val="005747DB"/>
    <w:rsid w:val="00575183"/>
    <w:rsid w:val="00575945"/>
    <w:rsid w:val="00575BDF"/>
    <w:rsid w:val="00576407"/>
    <w:rsid w:val="00576DA3"/>
    <w:rsid w:val="005772C0"/>
    <w:rsid w:val="00577C26"/>
    <w:rsid w:val="00585992"/>
    <w:rsid w:val="00590CE0"/>
    <w:rsid w:val="005948DE"/>
    <w:rsid w:val="005963C5"/>
    <w:rsid w:val="00596863"/>
    <w:rsid w:val="00597174"/>
    <w:rsid w:val="005A0AD5"/>
    <w:rsid w:val="005A2AE2"/>
    <w:rsid w:val="005A3C73"/>
    <w:rsid w:val="005A71A7"/>
    <w:rsid w:val="005A7DD5"/>
    <w:rsid w:val="005B33C1"/>
    <w:rsid w:val="005B5F73"/>
    <w:rsid w:val="005C181D"/>
    <w:rsid w:val="005C3C44"/>
    <w:rsid w:val="005C3D01"/>
    <w:rsid w:val="005C535A"/>
    <w:rsid w:val="005C7431"/>
    <w:rsid w:val="005D0C08"/>
    <w:rsid w:val="005D1FC1"/>
    <w:rsid w:val="005D5387"/>
    <w:rsid w:val="005D5834"/>
    <w:rsid w:val="005D7BCB"/>
    <w:rsid w:val="005E4270"/>
    <w:rsid w:val="005E5C24"/>
    <w:rsid w:val="005F200D"/>
    <w:rsid w:val="005F5D7D"/>
    <w:rsid w:val="005F7236"/>
    <w:rsid w:val="005F733C"/>
    <w:rsid w:val="005F7450"/>
    <w:rsid w:val="006012CB"/>
    <w:rsid w:val="00602F6A"/>
    <w:rsid w:val="006061DD"/>
    <w:rsid w:val="006131E0"/>
    <w:rsid w:val="0061455A"/>
    <w:rsid w:val="00615EFE"/>
    <w:rsid w:val="00616808"/>
    <w:rsid w:val="00617DFD"/>
    <w:rsid w:val="00617F41"/>
    <w:rsid w:val="0062041A"/>
    <w:rsid w:val="00621398"/>
    <w:rsid w:val="00624249"/>
    <w:rsid w:val="00630011"/>
    <w:rsid w:val="00630BF7"/>
    <w:rsid w:val="00630E8B"/>
    <w:rsid w:val="006356E0"/>
    <w:rsid w:val="00635F97"/>
    <w:rsid w:val="00635FFD"/>
    <w:rsid w:val="00643D0A"/>
    <w:rsid w:val="00644EC4"/>
    <w:rsid w:val="006470B7"/>
    <w:rsid w:val="0064721C"/>
    <w:rsid w:val="00652099"/>
    <w:rsid w:val="006566B9"/>
    <w:rsid w:val="00657162"/>
    <w:rsid w:val="0065753C"/>
    <w:rsid w:val="00657FBD"/>
    <w:rsid w:val="00660B4E"/>
    <w:rsid w:val="006624DE"/>
    <w:rsid w:val="00662E8D"/>
    <w:rsid w:val="00665B7C"/>
    <w:rsid w:val="006662B0"/>
    <w:rsid w:val="00667639"/>
    <w:rsid w:val="00672610"/>
    <w:rsid w:val="0067792F"/>
    <w:rsid w:val="00680527"/>
    <w:rsid w:val="0068383D"/>
    <w:rsid w:val="006871A3"/>
    <w:rsid w:val="00691A03"/>
    <w:rsid w:val="00692CDB"/>
    <w:rsid w:val="00697300"/>
    <w:rsid w:val="006A0BBF"/>
    <w:rsid w:val="006A1917"/>
    <w:rsid w:val="006A27CB"/>
    <w:rsid w:val="006A29D5"/>
    <w:rsid w:val="006A2E55"/>
    <w:rsid w:val="006A3359"/>
    <w:rsid w:val="006A6C4A"/>
    <w:rsid w:val="006B1AB0"/>
    <w:rsid w:val="006B31B8"/>
    <w:rsid w:val="006B4D2F"/>
    <w:rsid w:val="006B67F9"/>
    <w:rsid w:val="006C0AA7"/>
    <w:rsid w:val="006C159C"/>
    <w:rsid w:val="006C3D93"/>
    <w:rsid w:val="006C4D4B"/>
    <w:rsid w:val="006C614C"/>
    <w:rsid w:val="006C6A3D"/>
    <w:rsid w:val="006C7F89"/>
    <w:rsid w:val="006D0265"/>
    <w:rsid w:val="006D25A3"/>
    <w:rsid w:val="006D5294"/>
    <w:rsid w:val="006E03B4"/>
    <w:rsid w:val="006E0864"/>
    <w:rsid w:val="006E0ADD"/>
    <w:rsid w:val="006E257E"/>
    <w:rsid w:val="006E5FD5"/>
    <w:rsid w:val="006E6C81"/>
    <w:rsid w:val="006E75E6"/>
    <w:rsid w:val="006F08C3"/>
    <w:rsid w:val="006F08C8"/>
    <w:rsid w:val="006F654D"/>
    <w:rsid w:val="006F6A95"/>
    <w:rsid w:val="007012EF"/>
    <w:rsid w:val="00701E3D"/>
    <w:rsid w:val="007072C6"/>
    <w:rsid w:val="00714D7E"/>
    <w:rsid w:val="007152E0"/>
    <w:rsid w:val="00715863"/>
    <w:rsid w:val="00715C13"/>
    <w:rsid w:val="00715CF5"/>
    <w:rsid w:val="007177C2"/>
    <w:rsid w:val="00721C90"/>
    <w:rsid w:val="00723B18"/>
    <w:rsid w:val="00725334"/>
    <w:rsid w:val="00725ABE"/>
    <w:rsid w:val="00726957"/>
    <w:rsid w:val="00732DCC"/>
    <w:rsid w:val="0073785E"/>
    <w:rsid w:val="00742287"/>
    <w:rsid w:val="00747E69"/>
    <w:rsid w:val="00750CDA"/>
    <w:rsid w:val="00751C9F"/>
    <w:rsid w:val="0075226A"/>
    <w:rsid w:val="00752F6A"/>
    <w:rsid w:val="00753020"/>
    <w:rsid w:val="00753112"/>
    <w:rsid w:val="0075380B"/>
    <w:rsid w:val="00755583"/>
    <w:rsid w:val="00756C4D"/>
    <w:rsid w:val="0076029D"/>
    <w:rsid w:val="00763778"/>
    <w:rsid w:val="00763ECD"/>
    <w:rsid w:val="00764A2D"/>
    <w:rsid w:val="00767178"/>
    <w:rsid w:val="00770509"/>
    <w:rsid w:val="00775D48"/>
    <w:rsid w:val="00776133"/>
    <w:rsid w:val="00776925"/>
    <w:rsid w:val="00776C7E"/>
    <w:rsid w:val="007800B4"/>
    <w:rsid w:val="00780317"/>
    <w:rsid w:val="00781C8B"/>
    <w:rsid w:val="00783B6F"/>
    <w:rsid w:val="00784A7F"/>
    <w:rsid w:val="00786792"/>
    <w:rsid w:val="00787F03"/>
    <w:rsid w:val="00790B2B"/>
    <w:rsid w:val="007935AD"/>
    <w:rsid w:val="007A2F8E"/>
    <w:rsid w:val="007A39AE"/>
    <w:rsid w:val="007A5840"/>
    <w:rsid w:val="007A6610"/>
    <w:rsid w:val="007A76B2"/>
    <w:rsid w:val="007B1910"/>
    <w:rsid w:val="007B37CD"/>
    <w:rsid w:val="007B419A"/>
    <w:rsid w:val="007B581C"/>
    <w:rsid w:val="007C262F"/>
    <w:rsid w:val="007C34C8"/>
    <w:rsid w:val="007C65D8"/>
    <w:rsid w:val="007D2249"/>
    <w:rsid w:val="007D2295"/>
    <w:rsid w:val="007D30FA"/>
    <w:rsid w:val="007E003B"/>
    <w:rsid w:val="007E104F"/>
    <w:rsid w:val="007E30F9"/>
    <w:rsid w:val="007E32CF"/>
    <w:rsid w:val="007E43C2"/>
    <w:rsid w:val="007E49D6"/>
    <w:rsid w:val="007F1607"/>
    <w:rsid w:val="007F2130"/>
    <w:rsid w:val="007F4042"/>
    <w:rsid w:val="007F4630"/>
    <w:rsid w:val="007F5844"/>
    <w:rsid w:val="008030BD"/>
    <w:rsid w:val="00806976"/>
    <w:rsid w:val="00807D3F"/>
    <w:rsid w:val="00823CD8"/>
    <w:rsid w:val="008274FF"/>
    <w:rsid w:val="0082773D"/>
    <w:rsid w:val="00831450"/>
    <w:rsid w:val="00831B76"/>
    <w:rsid w:val="00833616"/>
    <w:rsid w:val="00834034"/>
    <w:rsid w:val="0083458C"/>
    <w:rsid w:val="0083526B"/>
    <w:rsid w:val="008357EE"/>
    <w:rsid w:val="00840C50"/>
    <w:rsid w:val="008410E6"/>
    <w:rsid w:val="00841183"/>
    <w:rsid w:val="00845256"/>
    <w:rsid w:val="00845483"/>
    <w:rsid w:val="00850A49"/>
    <w:rsid w:val="0085313B"/>
    <w:rsid w:val="00855504"/>
    <w:rsid w:val="0086017F"/>
    <w:rsid w:val="008656DC"/>
    <w:rsid w:val="00865F76"/>
    <w:rsid w:val="008718DA"/>
    <w:rsid w:val="00875438"/>
    <w:rsid w:val="00876101"/>
    <w:rsid w:val="00877234"/>
    <w:rsid w:val="008811B9"/>
    <w:rsid w:val="0088329F"/>
    <w:rsid w:val="00885958"/>
    <w:rsid w:val="00886BD7"/>
    <w:rsid w:val="00887A84"/>
    <w:rsid w:val="00893A4B"/>
    <w:rsid w:val="00897B5F"/>
    <w:rsid w:val="008A46D1"/>
    <w:rsid w:val="008A512D"/>
    <w:rsid w:val="008B5F26"/>
    <w:rsid w:val="008B6731"/>
    <w:rsid w:val="008C0E82"/>
    <w:rsid w:val="008C1DC7"/>
    <w:rsid w:val="008C1F7F"/>
    <w:rsid w:val="008C6795"/>
    <w:rsid w:val="008D3152"/>
    <w:rsid w:val="008D3E0B"/>
    <w:rsid w:val="008E028E"/>
    <w:rsid w:val="008E4AF7"/>
    <w:rsid w:val="008E5A46"/>
    <w:rsid w:val="008F153D"/>
    <w:rsid w:val="008F3560"/>
    <w:rsid w:val="008F3D59"/>
    <w:rsid w:val="008F3E55"/>
    <w:rsid w:val="008F5DDF"/>
    <w:rsid w:val="008F72D3"/>
    <w:rsid w:val="00902B13"/>
    <w:rsid w:val="00904DFA"/>
    <w:rsid w:val="00906599"/>
    <w:rsid w:val="009070B9"/>
    <w:rsid w:val="00911845"/>
    <w:rsid w:val="009135A9"/>
    <w:rsid w:val="009145CE"/>
    <w:rsid w:val="009161CC"/>
    <w:rsid w:val="00921D40"/>
    <w:rsid w:val="009232BB"/>
    <w:rsid w:val="0092403B"/>
    <w:rsid w:val="00927303"/>
    <w:rsid w:val="009275E0"/>
    <w:rsid w:val="00934328"/>
    <w:rsid w:val="00934C4F"/>
    <w:rsid w:val="009378BD"/>
    <w:rsid w:val="009404A1"/>
    <w:rsid w:val="009443A7"/>
    <w:rsid w:val="00944555"/>
    <w:rsid w:val="00953339"/>
    <w:rsid w:val="0095463A"/>
    <w:rsid w:val="00954F36"/>
    <w:rsid w:val="0095587B"/>
    <w:rsid w:val="00955E73"/>
    <w:rsid w:val="009604F8"/>
    <w:rsid w:val="009605E4"/>
    <w:rsid w:val="00962D2B"/>
    <w:rsid w:val="00964266"/>
    <w:rsid w:val="009668CD"/>
    <w:rsid w:val="0096703E"/>
    <w:rsid w:val="00967ABF"/>
    <w:rsid w:val="009704F9"/>
    <w:rsid w:val="00972315"/>
    <w:rsid w:val="00973AA9"/>
    <w:rsid w:val="0097623B"/>
    <w:rsid w:val="00976FC7"/>
    <w:rsid w:val="00977DC7"/>
    <w:rsid w:val="00982329"/>
    <w:rsid w:val="00983F68"/>
    <w:rsid w:val="0098475B"/>
    <w:rsid w:val="00984806"/>
    <w:rsid w:val="0098648A"/>
    <w:rsid w:val="00990CA4"/>
    <w:rsid w:val="0099124E"/>
    <w:rsid w:val="00992D33"/>
    <w:rsid w:val="00992E08"/>
    <w:rsid w:val="0099643C"/>
    <w:rsid w:val="009972E6"/>
    <w:rsid w:val="009A12BF"/>
    <w:rsid w:val="009A24E2"/>
    <w:rsid w:val="009A74FD"/>
    <w:rsid w:val="009A79D6"/>
    <w:rsid w:val="009B0682"/>
    <w:rsid w:val="009B49CB"/>
    <w:rsid w:val="009B610C"/>
    <w:rsid w:val="009C5A0E"/>
    <w:rsid w:val="009C5BAD"/>
    <w:rsid w:val="009D0095"/>
    <w:rsid w:val="009D2AB0"/>
    <w:rsid w:val="009D2F8C"/>
    <w:rsid w:val="009D7BFB"/>
    <w:rsid w:val="009E184C"/>
    <w:rsid w:val="009E3495"/>
    <w:rsid w:val="009E4B81"/>
    <w:rsid w:val="009E50FE"/>
    <w:rsid w:val="009E795E"/>
    <w:rsid w:val="009F12B3"/>
    <w:rsid w:val="009F480A"/>
    <w:rsid w:val="009F5505"/>
    <w:rsid w:val="009F7DAC"/>
    <w:rsid w:val="00A02239"/>
    <w:rsid w:val="00A038C2"/>
    <w:rsid w:val="00A04082"/>
    <w:rsid w:val="00A10654"/>
    <w:rsid w:val="00A111BA"/>
    <w:rsid w:val="00A1339C"/>
    <w:rsid w:val="00A15734"/>
    <w:rsid w:val="00A2025B"/>
    <w:rsid w:val="00A2681F"/>
    <w:rsid w:val="00A31692"/>
    <w:rsid w:val="00A3350C"/>
    <w:rsid w:val="00A34C80"/>
    <w:rsid w:val="00A3705D"/>
    <w:rsid w:val="00A43038"/>
    <w:rsid w:val="00A4310A"/>
    <w:rsid w:val="00A4527D"/>
    <w:rsid w:val="00A51CDA"/>
    <w:rsid w:val="00A52C70"/>
    <w:rsid w:val="00A52C74"/>
    <w:rsid w:val="00A53AC5"/>
    <w:rsid w:val="00A55112"/>
    <w:rsid w:val="00A61992"/>
    <w:rsid w:val="00A64B8E"/>
    <w:rsid w:val="00A717E8"/>
    <w:rsid w:val="00A7508F"/>
    <w:rsid w:val="00A75630"/>
    <w:rsid w:val="00A763BC"/>
    <w:rsid w:val="00A7746B"/>
    <w:rsid w:val="00A81414"/>
    <w:rsid w:val="00A837AF"/>
    <w:rsid w:val="00A85A93"/>
    <w:rsid w:val="00A86799"/>
    <w:rsid w:val="00A90122"/>
    <w:rsid w:val="00A927DC"/>
    <w:rsid w:val="00A93519"/>
    <w:rsid w:val="00A9414C"/>
    <w:rsid w:val="00A95F2F"/>
    <w:rsid w:val="00A96469"/>
    <w:rsid w:val="00A96D24"/>
    <w:rsid w:val="00AA15D6"/>
    <w:rsid w:val="00AA1E94"/>
    <w:rsid w:val="00AA2752"/>
    <w:rsid w:val="00AA4DE8"/>
    <w:rsid w:val="00AA6A45"/>
    <w:rsid w:val="00AA70AE"/>
    <w:rsid w:val="00AB1139"/>
    <w:rsid w:val="00AB3011"/>
    <w:rsid w:val="00AB76A9"/>
    <w:rsid w:val="00AC1E82"/>
    <w:rsid w:val="00AC3029"/>
    <w:rsid w:val="00AC342B"/>
    <w:rsid w:val="00AC7FA8"/>
    <w:rsid w:val="00AD1B77"/>
    <w:rsid w:val="00AD338C"/>
    <w:rsid w:val="00AD72F1"/>
    <w:rsid w:val="00AD792C"/>
    <w:rsid w:val="00AE1CBC"/>
    <w:rsid w:val="00AE2567"/>
    <w:rsid w:val="00AE53F5"/>
    <w:rsid w:val="00AE59BC"/>
    <w:rsid w:val="00AE77FB"/>
    <w:rsid w:val="00AF6EDA"/>
    <w:rsid w:val="00B004DA"/>
    <w:rsid w:val="00B039D6"/>
    <w:rsid w:val="00B03F42"/>
    <w:rsid w:val="00B04F5C"/>
    <w:rsid w:val="00B06383"/>
    <w:rsid w:val="00B109DE"/>
    <w:rsid w:val="00B12502"/>
    <w:rsid w:val="00B17630"/>
    <w:rsid w:val="00B21599"/>
    <w:rsid w:val="00B23C45"/>
    <w:rsid w:val="00B25A5D"/>
    <w:rsid w:val="00B27CBE"/>
    <w:rsid w:val="00B33BDB"/>
    <w:rsid w:val="00B41514"/>
    <w:rsid w:val="00B41A7E"/>
    <w:rsid w:val="00B46507"/>
    <w:rsid w:val="00B465D9"/>
    <w:rsid w:val="00B471C9"/>
    <w:rsid w:val="00B474FE"/>
    <w:rsid w:val="00B50044"/>
    <w:rsid w:val="00B51FA4"/>
    <w:rsid w:val="00B52C09"/>
    <w:rsid w:val="00B54207"/>
    <w:rsid w:val="00B5537C"/>
    <w:rsid w:val="00B56E8D"/>
    <w:rsid w:val="00B6743D"/>
    <w:rsid w:val="00B727EF"/>
    <w:rsid w:val="00B73FAE"/>
    <w:rsid w:val="00B80717"/>
    <w:rsid w:val="00B80F24"/>
    <w:rsid w:val="00B82230"/>
    <w:rsid w:val="00B823D6"/>
    <w:rsid w:val="00B842F0"/>
    <w:rsid w:val="00B85DB2"/>
    <w:rsid w:val="00B865D7"/>
    <w:rsid w:val="00B8699F"/>
    <w:rsid w:val="00B86E0C"/>
    <w:rsid w:val="00B87688"/>
    <w:rsid w:val="00B90DB3"/>
    <w:rsid w:val="00BA2D15"/>
    <w:rsid w:val="00BA52A8"/>
    <w:rsid w:val="00BA741B"/>
    <w:rsid w:val="00BA750B"/>
    <w:rsid w:val="00BB02CA"/>
    <w:rsid w:val="00BB122A"/>
    <w:rsid w:val="00BB5032"/>
    <w:rsid w:val="00BB6682"/>
    <w:rsid w:val="00BB7478"/>
    <w:rsid w:val="00BC0EED"/>
    <w:rsid w:val="00BC31FF"/>
    <w:rsid w:val="00BC43E8"/>
    <w:rsid w:val="00BC5507"/>
    <w:rsid w:val="00BC623F"/>
    <w:rsid w:val="00BC6AC3"/>
    <w:rsid w:val="00BC7A82"/>
    <w:rsid w:val="00BD0A9E"/>
    <w:rsid w:val="00BD1D45"/>
    <w:rsid w:val="00BD4072"/>
    <w:rsid w:val="00BD7E40"/>
    <w:rsid w:val="00BE020A"/>
    <w:rsid w:val="00BE11C9"/>
    <w:rsid w:val="00BE2147"/>
    <w:rsid w:val="00BE34F2"/>
    <w:rsid w:val="00BE58A7"/>
    <w:rsid w:val="00BE6737"/>
    <w:rsid w:val="00BE6FA5"/>
    <w:rsid w:val="00BF15E5"/>
    <w:rsid w:val="00BF28A0"/>
    <w:rsid w:val="00BF45DE"/>
    <w:rsid w:val="00BF7901"/>
    <w:rsid w:val="00C005D7"/>
    <w:rsid w:val="00C03989"/>
    <w:rsid w:val="00C05FFD"/>
    <w:rsid w:val="00C06638"/>
    <w:rsid w:val="00C07C8C"/>
    <w:rsid w:val="00C103A9"/>
    <w:rsid w:val="00C10EA8"/>
    <w:rsid w:val="00C14D3B"/>
    <w:rsid w:val="00C16B85"/>
    <w:rsid w:val="00C16BBD"/>
    <w:rsid w:val="00C208A6"/>
    <w:rsid w:val="00C23045"/>
    <w:rsid w:val="00C23DE6"/>
    <w:rsid w:val="00C2488F"/>
    <w:rsid w:val="00C275FC"/>
    <w:rsid w:val="00C308C3"/>
    <w:rsid w:val="00C32361"/>
    <w:rsid w:val="00C3372D"/>
    <w:rsid w:val="00C33E09"/>
    <w:rsid w:val="00C34D4F"/>
    <w:rsid w:val="00C359F8"/>
    <w:rsid w:val="00C41F2A"/>
    <w:rsid w:val="00C45246"/>
    <w:rsid w:val="00C46856"/>
    <w:rsid w:val="00C46DBA"/>
    <w:rsid w:val="00C4722B"/>
    <w:rsid w:val="00C52B9E"/>
    <w:rsid w:val="00C5624B"/>
    <w:rsid w:val="00C56A36"/>
    <w:rsid w:val="00C57113"/>
    <w:rsid w:val="00C57924"/>
    <w:rsid w:val="00C62C4C"/>
    <w:rsid w:val="00C63AF7"/>
    <w:rsid w:val="00C6409D"/>
    <w:rsid w:val="00C640E1"/>
    <w:rsid w:val="00C66128"/>
    <w:rsid w:val="00C66B40"/>
    <w:rsid w:val="00C7047D"/>
    <w:rsid w:val="00C707B4"/>
    <w:rsid w:val="00C72879"/>
    <w:rsid w:val="00C75913"/>
    <w:rsid w:val="00C75DD2"/>
    <w:rsid w:val="00C75FE2"/>
    <w:rsid w:val="00C7648D"/>
    <w:rsid w:val="00C80F9C"/>
    <w:rsid w:val="00C813FF"/>
    <w:rsid w:val="00C82864"/>
    <w:rsid w:val="00C82B28"/>
    <w:rsid w:val="00C8342A"/>
    <w:rsid w:val="00C840E6"/>
    <w:rsid w:val="00C840FA"/>
    <w:rsid w:val="00C847CF"/>
    <w:rsid w:val="00C85115"/>
    <w:rsid w:val="00C85EF1"/>
    <w:rsid w:val="00C863F8"/>
    <w:rsid w:val="00C90602"/>
    <w:rsid w:val="00C95FEF"/>
    <w:rsid w:val="00C972B0"/>
    <w:rsid w:val="00CA1976"/>
    <w:rsid w:val="00CA4EE4"/>
    <w:rsid w:val="00CA6232"/>
    <w:rsid w:val="00CA6F45"/>
    <w:rsid w:val="00CA7846"/>
    <w:rsid w:val="00CB2702"/>
    <w:rsid w:val="00CB3763"/>
    <w:rsid w:val="00CB3E3E"/>
    <w:rsid w:val="00CC15FB"/>
    <w:rsid w:val="00CC3A61"/>
    <w:rsid w:val="00CC445F"/>
    <w:rsid w:val="00CC4630"/>
    <w:rsid w:val="00CC47A8"/>
    <w:rsid w:val="00CD0617"/>
    <w:rsid w:val="00CD50F2"/>
    <w:rsid w:val="00CE3ABC"/>
    <w:rsid w:val="00CE6689"/>
    <w:rsid w:val="00CE7196"/>
    <w:rsid w:val="00CF1C67"/>
    <w:rsid w:val="00CF5198"/>
    <w:rsid w:val="00CF65CB"/>
    <w:rsid w:val="00D0527F"/>
    <w:rsid w:val="00D07553"/>
    <w:rsid w:val="00D07BC7"/>
    <w:rsid w:val="00D10580"/>
    <w:rsid w:val="00D10618"/>
    <w:rsid w:val="00D107F0"/>
    <w:rsid w:val="00D10ACA"/>
    <w:rsid w:val="00D10DB7"/>
    <w:rsid w:val="00D11281"/>
    <w:rsid w:val="00D11EA2"/>
    <w:rsid w:val="00D14427"/>
    <w:rsid w:val="00D15762"/>
    <w:rsid w:val="00D166BD"/>
    <w:rsid w:val="00D16784"/>
    <w:rsid w:val="00D16C96"/>
    <w:rsid w:val="00D209E1"/>
    <w:rsid w:val="00D24A7A"/>
    <w:rsid w:val="00D27ED2"/>
    <w:rsid w:val="00D336C7"/>
    <w:rsid w:val="00D34AB5"/>
    <w:rsid w:val="00D3536D"/>
    <w:rsid w:val="00D440C9"/>
    <w:rsid w:val="00D4521F"/>
    <w:rsid w:val="00D46438"/>
    <w:rsid w:val="00D46C3F"/>
    <w:rsid w:val="00D47646"/>
    <w:rsid w:val="00D47686"/>
    <w:rsid w:val="00D4778F"/>
    <w:rsid w:val="00D47D3D"/>
    <w:rsid w:val="00D51851"/>
    <w:rsid w:val="00D52374"/>
    <w:rsid w:val="00D534E5"/>
    <w:rsid w:val="00D56AD3"/>
    <w:rsid w:val="00D62EA0"/>
    <w:rsid w:val="00D637B3"/>
    <w:rsid w:val="00D66778"/>
    <w:rsid w:val="00D70EB9"/>
    <w:rsid w:val="00D720BD"/>
    <w:rsid w:val="00D8425E"/>
    <w:rsid w:val="00D95988"/>
    <w:rsid w:val="00DA1625"/>
    <w:rsid w:val="00DA22EC"/>
    <w:rsid w:val="00DA28B8"/>
    <w:rsid w:val="00DA3AC0"/>
    <w:rsid w:val="00DA3E6D"/>
    <w:rsid w:val="00DA62DA"/>
    <w:rsid w:val="00DB39BA"/>
    <w:rsid w:val="00DB466A"/>
    <w:rsid w:val="00DB5156"/>
    <w:rsid w:val="00DB5C10"/>
    <w:rsid w:val="00DC45D7"/>
    <w:rsid w:val="00DC66B2"/>
    <w:rsid w:val="00DD6A8E"/>
    <w:rsid w:val="00DD7EC8"/>
    <w:rsid w:val="00DE0E9C"/>
    <w:rsid w:val="00DE13FC"/>
    <w:rsid w:val="00DE3030"/>
    <w:rsid w:val="00DE4961"/>
    <w:rsid w:val="00DE6743"/>
    <w:rsid w:val="00DE758B"/>
    <w:rsid w:val="00DF0907"/>
    <w:rsid w:val="00DF34D0"/>
    <w:rsid w:val="00DF3800"/>
    <w:rsid w:val="00DF46F9"/>
    <w:rsid w:val="00DF4B8C"/>
    <w:rsid w:val="00DF539F"/>
    <w:rsid w:val="00DF77B6"/>
    <w:rsid w:val="00DF7A45"/>
    <w:rsid w:val="00DF7ACA"/>
    <w:rsid w:val="00DF7ADC"/>
    <w:rsid w:val="00E03F12"/>
    <w:rsid w:val="00E10AC7"/>
    <w:rsid w:val="00E11A1E"/>
    <w:rsid w:val="00E1555C"/>
    <w:rsid w:val="00E15750"/>
    <w:rsid w:val="00E167E3"/>
    <w:rsid w:val="00E23843"/>
    <w:rsid w:val="00E23B3E"/>
    <w:rsid w:val="00E2611E"/>
    <w:rsid w:val="00E30131"/>
    <w:rsid w:val="00E3033B"/>
    <w:rsid w:val="00E30D76"/>
    <w:rsid w:val="00E3273E"/>
    <w:rsid w:val="00E34397"/>
    <w:rsid w:val="00E3658B"/>
    <w:rsid w:val="00E36989"/>
    <w:rsid w:val="00E50588"/>
    <w:rsid w:val="00E52695"/>
    <w:rsid w:val="00E5485A"/>
    <w:rsid w:val="00E54DC5"/>
    <w:rsid w:val="00E57F5B"/>
    <w:rsid w:val="00E64854"/>
    <w:rsid w:val="00E663F9"/>
    <w:rsid w:val="00E66CAE"/>
    <w:rsid w:val="00E67F5F"/>
    <w:rsid w:val="00E7095A"/>
    <w:rsid w:val="00E71844"/>
    <w:rsid w:val="00E7200B"/>
    <w:rsid w:val="00E743FB"/>
    <w:rsid w:val="00E74DA3"/>
    <w:rsid w:val="00E76A66"/>
    <w:rsid w:val="00E85D82"/>
    <w:rsid w:val="00E86DB6"/>
    <w:rsid w:val="00E926D1"/>
    <w:rsid w:val="00E939CB"/>
    <w:rsid w:val="00E94E33"/>
    <w:rsid w:val="00E96B5B"/>
    <w:rsid w:val="00EA3298"/>
    <w:rsid w:val="00EB1922"/>
    <w:rsid w:val="00EB29C9"/>
    <w:rsid w:val="00EB45EB"/>
    <w:rsid w:val="00EB550A"/>
    <w:rsid w:val="00EC1F83"/>
    <w:rsid w:val="00EC235B"/>
    <w:rsid w:val="00EC2E86"/>
    <w:rsid w:val="00EC370A"/>
    <w:rsid w:val="00EC5CBA"/>
    <w:rsid w:val="00EC6D1E"/>
    <w:rsid w:val="00EC73B6"/>
    <w:rsid w:val="00EC7428"/>
    <w:rsid w:val="00ED2CE0"/>
    <w:rsid w:val="00ED2D84"/>
    <w:rsid w:val="00ED38B8"/>
    <w:rsid w:val="00ED76D4"/>
    <w:rsid w:val="00EE0985"/>
    <w:rsid w:val="00EE24F7"/>
    <w:rsid w:val="00EE5F0C"/>
    <w:rsid w:val="00EE70CE"/>
    <w:rsid w:val="00EE7FAE"/>
    <w:rsid w:val="00EF03F6"/>
    <w:rsid w:val="00EF06DC"/>
    <w:rsid w:val="00EF7647"/>
    <w:rsid w:val="00F03E0A"/>
    <w:rsid w:val="00F0428E"/>
    <w:rsid w:val="00F072F9"/>
    <w:rsid w:val="00F1112D"/>
    <w:rsid w:val="00F1243D"/>
    <w:rsid w:val="00F14474"/>
    <w:rsid w:val="00F20812"/>
    <w:rsid w:val="00F21749"/>
    <w:rsid w:val="00F21F94"/>
    <w:rsid w:val="00F22D33"/>
    <w:rsid w:val="00F22D51"/>
    <w:rsid w:val="00F23FDE"/>
    <w:rsid w:val="00F24D0C"/>
    <w:rsid w:val="00F2524B"/>
    <w:rsid w:val="00F27F5E"/>
    <w:rsid w:val="00F33F4F"/>
    <w:rsid w:val="00F35635"/>
    <w:rsid w:val="00F3713D"/>
    <w:rsid w:val="00F378F3"/>
    <w:rsid w:val="00F431DA"/>
    <w:rsid w:val="00F44695"/>
    <w:rsid w:val="00F455B6"/>
    <w:rsid w:val="00F466F9"/>
    <w:rsid w:val="00F4715F"/>
    <w:rsid w:val="00F52E68"/>
    <w:rsid w:val="00F552EA"/>
    <w:rsid w:val="00F56B83"/>
    <w:rsid w:val="00F62A52"/>
    <w:rsid w:val="00F637C9"/>
    <w:rsid w:val="00F714BF"/>
    <w:rsid w:val="00F719D8"/>
    <w:rsid w:val="00F74DDC"/>
    <w:rsid w:val="00F810F4"/>
    <w:rsid w:val="00F81AC8"/>
    <w:rsid w:val="00F84E37"/>
    <w:rsid w:val="00F85909"/>
    <w:rsid w:val="00F85F2C"/>
    <w:rsid w:val="00F915EB"/>
    <w:rsid w:val="00F9254B"/>
    <w:rsid w:val="00F9305F"/>
    <w:rsid w:val="00F95F2F"/>
    <w:rsid w:val="00F978F7"/>
    <w:rsid w:val="00FA37F7"/>
    <w:rsid w:val="00FA4C44"/>
    <w:rsid w:val="00FA4EA7"/>
    <w:rsid w:val="00FA5F61"/>
    <w:rsid w:val="00FA71F8"/>
    <w:rsid w:val="00FA7615"/>
    <w:rsid w:val="00FB1CBE"/>
    <w:rsid w:val="00FB24E2"/>
    <w:rsid w:val="00FB2915"/>
    <w:rsid w:val="00FB3657"/>
    <w:rsid w:val="00FB3851"/>
    <w:rsid w:val="00FC60C2"/>
    <w:rsid w:val="00FC622C"/>
    <w:rsid w:val="00FD281D"/>
    <w:rsid w:val="00FD45E7"/>
    <w:rsid w:val="00FD4F01"/>
    <w:rsid w:val="00FD59ED"/>
    <w:rsid w:val="00FD60BE"/>
    <w:rsid w:val="00FD7156"/>
    <w:rsid w:val="00FD75AF"/>
    <w:rsid w:val="00FE02E0"/>
    <w:rsid w:val="00FE2F6F"/>
    <w:rsid w:val="00FE3626"/>
    <w:rsid w:val="00FE6F2E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626F5E"/>
  <w15:chartTrackingRefBased/>
  <w15:docId w15:val="{1470C54C-5F72-4C01-9322-E84F2986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431"/>
    <w:pPr>
      <w:spacing w:after="160" w:line="259" w:lineRule="auto"/>
    </w:pPr>
    <w:rPr>
      <w:noProof/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21F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B7B4A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B7B4A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21F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1F7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0921F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921F7"/>
    <w:rPr>
      <w:rFonts w:eastAsiaTheme="minorEastAsia"/>
    </w:rPr>
  </w:style>
  <w:style w:type="character" w:styleId="Hyperlink">
    <w:name w:val="Hyperlink"/>
    <w:basedOn w:val="Fontepargpadro"/>
    <w:uiPriority w:val="99"/>
    <w:unhideWhenUsed/>
    <w:rsid w:val="00CC3A6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A6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55112"/>
    <w:rPr>
      <w:color w:val="954F72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DD7EC8"/>
    <w:rPr>
      <w:rFonts w:asciiTheme="majorHAnsi" w:eastAsiaTheme="majorEastAsia" w:hAnsiTheme="majorHAnsi" w:cstheme="majorBidi"/>
      <w:noProof/>
      <w:color w:val="8B7B4A" w:themeColor="accent1" w:themeShade="BF"/>
      <w:sz w:val="26"/>
      <w:szCs w:val="26"/>
      <w:lang w:val="pt-BR"/>
    </w:rPr>
  </w:style>
  <w:style w:type="paragraph" w:styleId="PargrafodaLista">
    <w:name w:val="List Paragraph"/>
    <w:basedOn w:val="Normal"/>
    <w:uiPriority w:val="34"/>
    <w:qFormat/>
    <w:rsid w:val="00DD7EC8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DD7EC8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EC8"/>
    <w:rPr>
      <w:rFonts w:asciiTheme="majorHAnsi" w:eastAsiaTheme="majorEastAsia" w:hAnsiTheme="majorHAnsi" w:cstheme="majorBidi"/>
      <w:noProof/>
      <w:sz w:val="56"/>
      <w:szCs w:val="56"/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421FE0"/>
    <w:rPr>
      <w:rFonts w:asciiTheme="majorHAnsi" w:eastAsiaTheme="majorEastAsia" w:hAnsiTheme="majorHAnsi" w:cstheme="majorBidi"/>
      <w:noProof/>
      <w:color w:val="8B7B4A" w:themeColor="accent1" w:themeShade="BF"/>
      <w:sz w:val="32"/>
      <w:szCs w:val="32"/>
      <w:lang w:val="pt-BR"/>
    </w:rPr>
  </w:style>
  <w:style w:type="paragraph" w:styleId="NormalWeb">
    <w:name w:val="Normal (Web)"/>
    <w:basedOn w:val="Normal"/>
    <w:uiPriority w:val="99"/>
    <w:semiHidden/>
    <w:unhideWhenUsed/>
    <w:rsid w:val="00D464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echpark.cv/pt/" TargetMode="External"/><Relationship Id="rId18" Type="http://schemas.openxmlformats.org/officeDocument/2006/relationships/hyperlink" Target="https://pajhwok.com/2026/05/10/1000-acres-allocated-for-special-economic-zone-near-hairatan-azizi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theguardian.com/world/2026/may/10/cape-verde-tech-brain-drain" TargetMode="External"/><Relationship Id="rId17" Type="http://schemas.openxmlformats.org/officeDocument/2006/relationships/hyperlink" Target="https://citizen.digital/article/president-ruto-signs-income-tax-special-economic-zones-and-technopolis-bills-to-law-n382457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voi.id/en/economy/574460" TargetMode="External"/><Relationship Id="rId20" Type="http://schemas.openxmlformats.org/officeDocument/2006/relationships/hyperlink" Target="https://www.khaleejtimes.com/uae/uae-al-selmiyyah-free-zone-defence-manufactur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ribbeannationalweekly.com/news/imf-urges-fiscal-consolidation-measures-in-st-kitts-and-nevis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news.bitcoin.com/bhutan-opens-accelerated-fintech-licensing-with-0-corporate-tax-and-free-banking/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streamlinefeed.co.ke/news/tiseza-and-tib-bank-partner-to-revolutionize-special-economic-zon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ryptobriefing.com/bitcoin-backed-lending-mindfulness-city/" TargetMode="External"/><Relationship Id="rId22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Tipolis High-end Theme">
  <a:themeElements>
    <a:clrScheme name="Tipolis">
      <a:dk1>
        <a:srgbClr val="00263E"/>
      </a:dk1>
      <a:lt1>
        <a:srgbClr val="FFFFFF"/>
      </a:lt1>
      <a:dk2>
        <a:srgbClr val="00263E"/>
      </a:dk2>
      <a:lt2>
        <a:srgbClr val="E5EDF3"/>
      </a:lt2>
      <a:accent1>
        <a:srgbClr val="B1A16C"/>
      </a:accent1>
      <a:accent2>
        <a:srgbClr val="D7D0B7"/>
      </a:accent2>
      <a:accent3>
        <a:srgbClr val="00263E"/>
      </a:accent3>
      <a:accent4>
        <a:srgbClr val="83929D"/>
      </a:accent4>
      <a:accent5>
        <a:srgbClr val="418DDC"/>
      </a:accent5>
      <a:accent6>
        <a:srgbClr val="9FC5ED"/>
      </a:accent6>
      <a:hlink>
        <a:srgbClr val="0563C1"/>
      </a:hlink>
      <a:folHlink>
        <a:srgbClr val="954F72"/>
      </a:folHlink>
    </a:clrScheme>
    <a:fontScheme name="Tipolis New">
      <a:majorFont>
        <a:latin typeface="Urbanist"/>
        <a:ea typeface=""/>
        <a:cs typeface=""/>
      </a:majorFont>
      <a:minorFont>
        <a:latin typeface="Urbanis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polis High-end Theme" id="{7D5854DB-EBD7-4744-8AB7-6CE97F7FCA1F}" vid="{9C503F8D-5F16-45A6-9C91-065BCB180828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7EB21937F00144A5FE4EB97F90137F" ma:contentTypeVersion="12" ma:contentTypeDescription="Create a new document." ma:contentTypeScope="" ma:versionID="b9fa31d93d75b0351f50690ee93173bd">
  <xsd:schema xmlns:xsd="http://www.w3.org/2001/XMLSchema" xmlns:xs="http://www.w3.org/2001/XMLSchema" xmlns:p="http://schemas.microsoft.com/office/2006/metadata/properties" xmlns:ns2="6d5d8a12-c262-47fa-84d5-2e881940027d" xmlns:ns3="c409148b-0386-43b8-8cf1-734eb8fd716a" targetNamespace="http://schemas.microsoft.com/office/2006/metadata/properties" ma:root="true" ma:fieldsID="c599dfd2febe48eb69fa0b2ec8b13442" ns2:_="" ns3:_="">
    <xsd:import namespace="6d5d8a12-c262-47fa-84d5-2e881940027d"/>
    <xsd:import namespace="c409148b-0386-43b8-8cf1-734eb8fd71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d8a12-c262-47fa-84d5-2e8819400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e81550-3cfc-451d-8b44-6b783f85d0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9148b-0386-43b8-8cf1-734eb8fd716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789439-1ff2-4b5c-a30e-c996c428aa17}" ma:internalName="TaxCatchAll" ma:showField="CatchAllData" ma:web="c409148b-0386-43b8-8cf1-734eb8fd71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5d8a12-c262-47fa-84d5-2e881940027d">
      <Terms xmlns="http://schemas.microsoft.com/office/infopath/2007/PartnerControls"/>
    </lcf76f155ced4ddcb4097134ff3c332f>
    <TaxCatchAll xmlns="c409148b-0386-43b8-8cf1-734eb8fd716a" xsi:nil="true"/>
  </documentManagement>
</p:properties>
</file>

<file path=customXml/itemProps1.xml><?xml version="1.0" encoding="utf-8"?>
<ds:datastoreItem xmlns:ds="http://schemas.openxmlformats.org/officeDocument/2006/customXml" ds:itemID="{0D499528-E694-4C64-A233-BC8896BA2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d8a12-c262-47fa-84d5-2e881940027d"/>
    <ds:schemaRef ds:uri="c409148b-0386-43b8-8cf1-734eb8fd7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42428D-4169-4145-91A4-A1BB535DDB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A1BA4C-B6E6-4CD4-A3B2-0F21AF52A9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3AF61B-3356-4685-A4AC-1823AB17BD3D}">
  <ds:schemaRefs>
    <ds:schemaRef ds:uri="http://schemas.microsoft.com/office/2006/metadata/properties"/>
    <ds:schemaRef ds:uri="http://schemas.microsoft.com/office/infopath/2007/PartnerControls"/>
    <ds:schemaRef ds:uri="6d5d8a12-c262-47fa-84d5-2e881940027d"/>
    <ds:schemaRef ds:uri="c409148b-0386-43b8-8cf1-734eb8fd71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2023-07-05 Tipolis Memo Template (hf)</Template>
  <TotalTime>87</TotalTime>
  <Pages>2</Pages>
  <Words>976</Words>
  <Characters>5271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6235</CharactersWithSpaces>
  <SharedDoc>false</SharedDoc>
  <HLinks>
    <vt:vector size="12" baseType="variant">
      <vt:variant>
        <vt:i4>1048661</vt:i4>
      </vt:variant>
      <vt:variant>
        <vt:i4>3</vt:i4>
      </vt:variant>
      <vt:variant>
        <vt:i4>0</vt:i4>
      </vt:variant>
      <vt:variant>
        <vt:i4>5</vt:i4>
      </vt:variant>
      <vt:variant>
        <vt:lpwstr>https://tipolis.com/</vt:lpwstr>
      </vt:variant>
      <vt:variant>
        <vt:lpwstr/>
      </vt:variant>
      <vt:variant>
        <vt:i4>196659</vt:i4>
      </vt:variant>
      <vt:variant>
        <vt:i4>0</vt:i4>
      </vt:variant>
      <vt:variant>
        <vt:i4>0</vt:i4>
      </vt:variant>
      <vt:variant>
        <vt:i4>5</vt:i4>
      </vt:variant>
      <vt:variant>
        <vt:lpwstr>mailto:info@tipolis.com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Leandro</dc:creator>
  <cp:keywords/>
  <dc:description/>
  <cp:lastModifiedBy>Rafael Leandro</cp:lastModifiedBy>
  <cp:revision>19</cp:revision>
  <cp:lastPrinted>2023-07-05T11:05:00Z</cp:lastPrinted>
  <dcterms:created xsi:type="dcterms:W3CDTF">2026-04-28T15:05:00Z</dcterms:created>
  <dcterms:modified xsi:type="dcterms:W3CDTF">2026-05-12T17:30:00Z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0x010100737EB21937F00144A5FE4EB97F90137F</vt:lpwstr>
  </property>
  <property fmtid="{D5CDD505-2E9C-101B-9397-08002B2CF9AE}" pid="3" name="MediaServiceImageTags">
    <vt:lpwstr/>
  </property>
  <property fmtid="{D5CDD505-2E9C-101B-9397-08002B2CF9AE}" pid="4" name="GrammarlyDocumentId">
    <vt:lpwstr>b4013524-2c76-4450-95b6-db5bff01b417</vt:lpwstr>
  </property>
</Properties>
</file>